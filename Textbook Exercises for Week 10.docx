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2ECC6034" w14:textId="77777777" w:rsidTr="00324F8B">
        <w:trPr>
          <w:trHeight w:val="360"/>
        </w:trPr>
        <w:tc>
          <w:tcPr>
            <w:tcW w:w="2358" w:type="dxa"/>
          </w:tcPr>
          <w:p w14:paraId="374E7AB0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sdt>
          <w:sdtPr>
            <w:alias w:val="Course Name"/>
            <w:tag w:val="Course Name"/>
            <w:id w:val="1200281808"/>
            <w:placeholder>
              <w:docPart w:val="2F102893EB8243CDB7E70C0538F31506"/>
            </w:placeholder>
            <w:dropDownList>
              <w:listItem w:value="Choose an item."/>
              <w:listItem w:displayText="ITD-1013 Fundamentals of Information Technology" w:value="ITD-1013 Fundamentals of Information Technology"/>
              <w:listItem w:displayText="ITD-1033 Computer Logic &amp; Flowcharting" w:value="ITD-1033 Computer Logic &amp; Flowcharting"/>
              <w:listItem w:displayText="ITD-1203 Introduction to C Programming" w:value="ITD-1203 Introduction to C Programming"/>
              <w:listItem w:displayText="ITD-1213 Hardware Systems Support" w:value="ITD-1213 Hardware Systems Support"/>
              <w:listItem w:displayText="ITD-1223 Network Systems" w:value="ITD-1223 Network Systems"/>
              <w:listItem w:displayText="ITD-1243 Principles of Information Security" w:value="ITD-1243 Principles of Information Security"/>
              <w:listItem w:displayText="ITD-1353 Web Development" w:value="ITD-1353 Web Development"/>
              <w:listItem w:displayText="ITD-2203 Database Systems" w:value="ITD-2203 Database Systems"/>
              <w:listItem w:displayText="ITD-2223 Operating Systems" w:value="ITD-2223 Operating Systems"/>
              <w:listItem w:displayText="ITD-2313 Script Programming" w:value="ITD-2313 Script Programming"/>
              <w:listItem w:displayText="ITD-2413 Enterprise Security Management" w:value="ITD-2413 Enterprise Security Management"/>
              <w:listItem w:displayText="ITD-3253 Server Administration" w:value="ITD-3253 Server Administration"/>
              <w:listItem w:displayText="ITD-3333 Distributed Application Development" w:value="ITD-3333 Distributed Application Development"/>
              <w:listItem w:displayText="ITD-3433 Digital Forensics" w:value="ITD-3433 Digital Forensics"/>
              <w:listItem w:displayText="ITD-3443 Network Security" w:value="ITD-3443 Network Security"/>
              <w:listItem w:displayText="ITD-3533 Secure System Administration" w:value="ITD-3533 Secure System Administration"/>
              <w:listItem w:displayText="ITD-3633 IT Organization Training" w:value="ITD-3633 IT Organization Training"/>
              <w:listItem w:displayText="ITD-3663 Mobile Programming" w:value="ITD-3663 Mobile Programming"/>
              <w:listItem w:displayText="ITD-3683 Mobile Device Forensics" w:value="ITD-3683 Mobile Device Forensics"/>
              <w:listItem w:displayText="ITD-3793 IT Project Management" w:value="ITD-3793 IT Project Management"/>
            </w:dropDownList>
          </w:sdtPr>
          <w:sdtContent>
            <w:tc>
              <w:tcPr>
                <w:tcW w:w="7218" w:type="dxa"/>
              </w:tcPr>
              <w:p w14:paraId="58C59405" w14:textId="4C3C7B5D" w:rsidR="00272DDC" w:rsidRPr="006E6826" w:rsidRDefault="00BB799C" w:rsidP="00221C1A">
                <w:pPr>
                  <w:keepNext/>
                  <w:keepLines/>
                </w:pPr>
                <w:r>
                  <w:t>ITD-2313 Script Programming</w:t>
                </w:r>
              </w:p>
            </w:tc>
          </w:sdtContent>
        </w:sdt>
      </w:tr>
      <w:tr w:rsidR="00272DDC" w:rsidRPr="006E6826" w14:paraId="6AF0F6D9" w14:textId="77777777" w:rsidTr="00324F8B">
        <w:trPr>
          <w:trHeight w:val="360"/>
        </w:trPr>
        <w:tc>
          <w:tcPr>
            <w:tcW w:w="2358" w:type="dxa"/>
          </w:tcPr>
          <w:p w14:paraId="7193834E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sdt>
            <w:sdtPr>
              <w:id w:val="1887836544"/>
              <w:placeholder>
                <w:docPart w:val="C961E26CAF524E0F8BA526469C7F095A"/>
              </w:placeholder>
              <w:dropDownList>
                <w:listItem w:displayText="Select from list" w:value="Select from list"/>
                <w:listItem w:displayText="J. Biasi" w:value="J. Biasi"/>
                <w:listItem w:displayText="K. Collins" w:value="K. Collins"/>
                <w:listItem w:displayText="B. Cox" w:value="B. Cox"/>
                <w:listItem w:displayText="S. Eldridge" w:value="S. Eldridge"/>
                <w:listItem w:displayText="S. Fisher" w:value="S. Fisher"/>
                <w:listItem w:displayText="C. Gootos" w:value="C. Gootos"/>
                <w:listItem w:displayText="F. Guinn" w:value="F. Guinn"/>
                <w:listItem w:displayText="M. Hass" w:value="M. Hass"/>
                <w:listItem w:displayText="H. Licht" w:value="H. Licht"/>
                <w:listItem w:displayText="J. Mansker" w:value="J. Mansker"/>
                <w:listItem w:displayText="D. McCammon" w:value="D. McCammon"/>
                <w:listItem w:displayText="G. Morris" w:value="G. Morris"/>
                <w:listItem w:displayText="J. Nicholson" w:value="J. Nicholson"/>
                <w:listItem w:displayText="B. Perez" w:value="B. Perez"/>
                <w:listItem w:displayText="M. Pranger" w:value="M. Pranger"/>
                <w:listItem w:displayText="M. Schnell" w:value="M. Schnell"/>
                <w:listItem w:displayText="P. Serrano" w:value="P. Serrano"/>
                <w:listItem w:displayText="J. Story" w:value="J. Story"/>
                <w:listItem w:displayText="J. Strother" w:value="J. Strother"/>
                <w:listItem w:displayText="A. Tripp" w:value="A. Tripp"/>
                <w:listItem w:displayText="D. Waldrep" w:value="D. Waldrep"/>
                <w:listItem w:displayText="B. Weber" w:value="B. Weber"/>
                <w:listItem w:displayText="B. Winters" w:value="B. Winters"/>
              </w:dropDownList>
            </w:sdtPr>
            <w:sdtContent>
              <w:p w14:paraId="43212E10" w14:textId="33271923" w:rsidR="00272DDC" w:rsidRPr="006E6826" w:rsidRDefault="00BB799C" w:rsidP="007F5540">
                <w:pPr>
                  <w:keepNext/>
                  <w:keepLines/>
                </w:pPr>
                <w:r>
                  <w:t>M. Schnell</w:t>
                </w:r>
              </w:p>
            </w:sdtContent>
          </w:sdt>
        </w:tc>
      </w:tr>
      <w:tr w:rsidR="00272DDC" w:rsidRPr="006E6826" w14:paraId="2E3C42D9" w14:textId="77777777" w:rsidTr="00324F8B">
        <w:trPr>
          <w:trHeight w:val="360"/>
        </w:trPr>
        <w:tc>
          <w:tcPr>
            <w:tcW w:w="2358" w:type="dxa"/>
          </w:tcPr>
          <w:p w14:paraId="393AD74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21615666" w14:textId="25E5D037" w:rsidR="00272DDC" w:rsidRPr="006E6826" w:rsidRDefault="00BB799C" w:rsidP="007F5540">
            <w:pPr>
              <w:keepNext/>
              <w:keepLines/>
            </w:pPr>
            <w:r>
              <w:t>Bridgette Johnson</w:t>
            </w:r>
          </w:p>
        </w:tc>
      </w:tr>
      <w:tr w:rsidR="00272DDC" w:rsidRPr="006E6826" w14:paraId="574366C3" w14:textId="77777777" w:rsidTr="00324F8B">
        <w:trPr>
          <w:trHeight w:val="360"/>
        </w:trPr>
        <w:tc>
          <w:tcPr>
            <w:tcW w:w="2358" w:type="dxa"/>
          </w:tcPr>
          <w:p w14:paraId="58DD56B9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sdt>
          <w:sdtPr>
            <w:id w:val="360628690"/>
            <w:placeholder>
              <w:docPart w:val="7A783E1DC5EF4E91A64D95326758136D"/>
            </w:placeholder>
            <w:date w:fullDate="2023-03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218" w:type="dxa"/>
              </w:tcPr>
              <w:p w14:paraId="3E54D385" w14:textId="2AE78703" w:rsidR="00272DDC" w:rsidRPr="006E6826" w:rsidRDefault="00BB799C" w:rsidP="007F5540">
                <w:pPr>
                  <w:keepNext/>
                  <w:keepLines/>
                </w:pPr>
                <w:r>
                  <w:t>3/19/2023</w:t>
                </w:r>
              </w:p>
            </w:tc>
          </w:sdtContent>
        </w:sdt>
      </w:tr>
      <w:tr w:rsidR="00272DDC" w:rsidRPr="006E6826" w14:paraId="45EA90AC" w14:textId="77777777" w:rsidTr="00324F8B">
        <w:trPr>
          <w:trHeight w:val="360"/>
        </w:trPr>
        <w:tc>
          <w:tcPr>
            <w:tcW w:w="2358" w:type="dxa"/>
          </w:tcPr>
          <w:p w14:paraId="4FCA31B0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AE10787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426D51DA" w14:textId="77777777" w:rsidTr="00324F8B">
        <w:trPr>
          <w:trHeight w:val="360"/>
        </w:trPr>
        <w:tc>
          <w:tcPr>
            <w:tcW w:w="2358" w:type="dxa"/>
          </w:tcPr>
          <w:p w14:paraId="52BCED07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34DDF784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76E9FC4C" w14:textId="77777777" w:rsidR="00651CFC" w:rsidRDefault="00651CFC" w:rsidP="00E03C1F">
      <w:pPr>
        <w:pStyle w:val="Header"/>
        <w:keepNext/>
        <w:keepLines/>
        <w:tabs>
          <w:tab w:val="clear" w:pos="4320"/>
          <w:tab w:val="clear" w:pos="8640"/>
        </w:tabs>
      </w:pPr>
    </w:p>
    <w:sdt>
      <w:sdtPr>
        <w:alias w:val="Assignment Title Here"/>
        <w:tag w:val="Assignment Title Here"/>
        <w:id w:val="1077482807"/>
        <w:lock w:val="sdtLocked"/>
        <w:placeholder>
          <w:docPart w:val="20512C6D8E244FAEA026F398E192E50E"/>
        </w:placeholder>
      </w:sdtPr>
      <w:sdtContent>
        <w:p w14:paraId="0980E33A" w14:textId="056341D7" w:rsidR="00BB5E28" w:rsidRDefault="00BB799C" w:rsidP="00844290">
          <w:pPr>
            <w:jc w:val="center"/>
          </w:pPr>
          <w:r w:rsidRPr="00BB799C">
            <w:t>Textbook Exercises for Week 10</w:t>
          </w:r>
        </w:p>
      </w:sdtContent>
    </w:sdt>
    <w:p w14:paraId="3099E60A" w14:textId="5EDF0E6F" w:rsidR="00BB5E28" w:rsidRDefault="00BB5E28" w:rsidP="00BB5E28"/>
    <w:p w14:paraId="1B1AC96E" w14:textId="013C5CA2" w:rsidR="00740074" w:rsidRDefault="00BB799C" w:rsidP="00BB799C">
      <w:r>
        <w:t>Page 209</w:t>
      </w:r>
    </w:p>
    <w:p w14:paraId="03BA753E" w14:textId="702D038C" w:rsidR="00BB799C" w:rsidRDefault="00BB799C" w:rsidP="00BB799C">
      <w:r>
        <w:rPr>
          <w:noProof/>
        </w:rPr>
        <w:drawing>
          <wp:inline distT="0" distB="0" distL="0" distR="0" wp14:anchorId="620A41BB" wp14:editId="220D3813">
            <wp:extent cx="6309360" cy="35471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91D" w14:textId="310ECD31" w:rsidR="00BB799C" w:rsidRDefault="00BB799C" w:rsidP="00BB799C">
      <w:proofErr w:type="spellStart"/>
      <w:r>
        <w:lastRenderedPageBreak/>
        <w:t>Pagw</w:t>
      </w:r>
      <w:proofErr w:type="spellEnd"/>
      <w:r>
        <w:t xml:space="preserve"> 210-211</w:t>
      </w:r>
      <w:r>
        <w:rPr>
          <w:noProof/>
        </w:rPr>
        <w:drawing>
          <wp:inline distT="0" distB="0" distL="0" distR="0" wp14:anchorId="2F3D3821" wp14:editId="170189C3">
            <wp:extent cx="6309360" cy="354711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91FE" w14:textId="597338FA" w:rsidR="00BB799C" w:rsidRDefault="00BB799C" w:rsidP="00BB799C">
      <w:r>
        <w:t>Page 212</w:t>
      </w:r>
      <w:r>
        <w:rPr>
          <w:noProof/>
        </w:rPr>
        <w:drawing>
          <wp:inline distT="0" distB="0" distL="0" distR="0" wp14:anchorId="55928392" wp14:editId="2D6A134D">
            <wp:extent cx="6309360" cy="35471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BE04" w14:textId="3A1DA089" w:rsidR="00BB799C" w:rsidRDefault="00BB799C" w:rsidP="00BB799C">
      <w:r>
        <w:lastRenderedPageBreak/>
        <w:t>Page 213</w:t>
      </w:r>
      <w:r>
        <w:rPr>
          <w:noProof/>
        </w:rPr>
        <w:drawing>
          <wp:inline distT="0" distB="0" distL="0" distR="0" wp14:anchorId="0B66229B" wp14:editId="4005D087">
            <wp:extent cx="6309360" cy="354711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8B47" w14:textId="6C289760" w:rsidR="00BB799C" w:rsidRDefault="00BB799C" w:rsidP="00BB799C">
      <w:r>
        <w:rPr>
          <w:noProof/>
        </w:rPr>
        <w:drawing>
          <wp:inline distT="0" distB="0" distL="0" distR="0" wp14:anchorId="3CAE0DCE" wp14:editId="082E1D59">
            <wp:extent cx="6309360" cy="35471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8B0" w14:textId="77777777" w:rsidR="00BB799C" w:rsidRDefault="00BB799C" w:rsidP="00BB799C">
      <w:pPr>
        <w:rPr>
          <w:noProof/>
        </w:rPr>
      </w:pPr>
      <w:r>
        <w:t>Page 214-215</w:t>
      </w:r>
    </w:p>
    <w:p w14:paraId="6C4438FB" w14:textId="57F1A1B5" w:rsidR="00BB799C" w:rsidRDefault="00BB799C" w:rsidP="00BB799C">
      <w:r>
        <w:rPr>
          <w:noProof/>
        </w:rPr>
        <w:lastRenderedPageBreak/>
        <w:drawing>
          <wp:inline distT="0" distB="0" distL="0" distR="0" wp14:anchorId="5DD983BE" wp14:editId="34928A3A">
            <wp:extent cx="6309360" cy="354711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66FB" w14:textId="77777777" w:rsidR="00BB799C" w:rsidRDefault="00BB799C" w:rsidP="00BB799C">
      <w:pPr>
        <w:rPr>
          <w:noProof/>
        </w:rPr>
      </w:pPr>
      <w:r>
        <w:t>Page 226</w:t>
      </w:r>
    </w:p>
    <w:p w14:paraId="6BD57850" w14:textId="7AFD55D7" w:rsidR="00BB799C" w:rsidRDefault="00BB799C" w:rsidP="00BB799C">
      <w:pPr>
        <w:rPr>
          <w:noProof/>
        </w:rPr>
      </w:pPr>
      <w:r>
        <w:rPr>
          <w:noProof/>
        </w:rPr>
        <w:t>P</w:t>
      </w:r>
      <w:r>
        <w:rPr>
          <w:noProof/>
        </w:rPr>
        <w:drawing>
          <wp:inline distT="0" distB="0" distL="0" distR="0" wp14:anchorId="2F3E56AA" wp14:editId="75AC0064">
            <wp:extent cx="6309360" cy="35471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2405" w14:textId="3CF51CB9" w:rsidR="00BB799C" w:rsidRDefault="00BB799C" w:rsidP="00BB799C">
      <w:pPr>
        <w:rPr>
          <w:noProof/>
        </w:rPr>
      </w:pPr>
      <w:r>
        <w:rPr>
          <w:noProof/>
        </w:rPr>
        <w:lastRenderedPageBreak/>
        <w:t>Page 227</w:t>
      </w:r>
      <w:r>
        <w:rPr>
          <w:noProof/>
        </w:rPr>
        <w:drawing>
          <wp:inline distT="0" distB="0" distL="0" distR="0" wp14:anchorId="1A448D6F" wp14:editId="2C6BC1C3">
            <wp:extent cx="6309360" cy="35471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B89B" w14:textId="72F22D8F" w:rsidR="00BB799C" w:rsidRDefault="00BB799C" w:rsidP="00BB799C">
      <w:pPr>
        <w:rPr>
          <w:noProof/>
        </w:rPr>
      </w:pPr>
      <w:r>
        <w:rPr>
          <w:noProof/>
        </w:rPr>
        <w:t>Page 228</w:t>
      </w:r>
      <w:r>
        <w:rPr>
          <w:noProof/>
        </w:rPr>
        <w:drawing>
          <wp:inline distT="0" distB="0" distL="0" distR="0" wp14:anchorId="75E3C2CC" wp14:editId="099D4F26">
            <wp:extent cx="6309360" cy="354711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AF19" w14:textId="400CECB6" w:rsidR="00BB799C" w:rsidRDefault="00BB799C" w:rsidP="00BB799C">
      <w:pPr>
        <w:rPr>
          <w:noProof/>
        </w:rPr>
      </w:pPr>
      <w:r>
        <w:rPr>
          <w:noProof/>
        </w:rPr>
        <w:lastRenderedPageBreak/>
        <w:t>Page 230</w:t>
      </w:r>
      <w:r>
        <w:rPr>
          <w:noProof/>
        </w:rPr>
        <w:drawing>
          <wp:inline distT="0" distB="0" distL="0" distR="0" wp14:anchorId="4B1CDC5C" wp14:editId="4BA2CFDB">
            <wp:extent cx="6309360" cy="354711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C806" w14:textId="7E00B8AE" w:rsidR="00BB799C" w:rsidRPr="00BB5E28" w:rsidRDefault="00BB799C" w:rsidP="00BB799C">
      <w:r>
        <w:rPr>
          <w:noProof/>
        </w:rPr>
        <w:t>Page 233</w:t>
      </w:r>
      <w:r>
        <w:rPr>
          <w:noProof/>
        </w:rPr>
        <w:drawing>
          <wp:inline distT="0" distB="0" distL="0" distR="0" wp14:anchorId="7CB9F7EC" wp14:editId="15AC6275">
            <wp:extent cx="6309360" cy="354711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99C" w:rsidRPr="00BB5E28" w:rsidSect="00F36394">
      <w:footerReference w:type="even" r:id="rId22"/>
      <w:footerReference w:type="default" r:id="rId23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CF205" w14:textId="77777777" w:rsidR="00AC4CC5" w:rsidRDefault="00AC4CC5">
      <w:r>
        <w:separator/>
      </w:r>
    </w:p>
  </w:endnote>
  <w:endnote w:type="continuationSeparator" w:id="0">
    <w:p w14:paraId="48C09174" w14:textId="77777777" w:rsidR="00AC4CC5" w:rsidRDefault="00AC4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E81F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DAB0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8D96" w14:textId="77777777" w:rsidR="00844290" w:rsidRDefault="00844290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>
      <w:rPr>
        <w:color w:val="548DD4" w:themeColor="text2" w:themeTint="99"/>
        <w:spacing w:val="60"/>
      </w:rPr>
      <w:t>Page</w:t>
    </w:r>
    <w:r>
      <w:rPr>
        <w:color w:val="548DD4" w:themeColor="text2" w:themeTint="99"/>
      </w:rPr>
      <w:t xml:space="preserve">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PAGE   \* MERGEFORMAT </w:instrText>
    </w:r>
    <w:r>
      <w:rPr>
        <w:color w:val="17365D" w:themeColor="text2" w:themeShade="BF"/>
      </w:rPr>
      <w:fldChar w:fldCharType="separate"/>
    </w:r>
    <w:r>
      <w:rPr>
        <w:noProof/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  <w:r>
      <w:rPr>
        <w:color w:val="17365D" w:themeColor="text2" w:themeShade="BF"/>
      </w:rPr>
      <w:t xml:space="preserve"> |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NUMPAGES  \* Arabic  \* MERGEFORMAT </w:instrText>
    </w:r>
    <w:r>
      <w:rPr>
        <w:color w:val="17365D" w:themeColor="text2" w:themeShade="BF"/>
      </w:rPr>
      <w:fldChar w:fldCharType="separate"/>
    </w:r>
    <w:r>
      <w:rPr>
        <w:noProof/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</w:p>
  <w:p w14:paraId="5262F338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6CE58" w14:textId="77777777" w:rsidR="00AC4CC5" w:rsidRDefault="00AC4CC5">
      <w:r>
        <w:separator/>
      </w:r>
    </w:p>
  </w:footnote>
  <w:footnote w:type="continuationSeparator" w:id="0">
    <w:p w14:paraId="5D9545B2" w14:textId="77777777" w:rsidR="00AC4CC5" w:rsidRDefault="00AC4C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258110">
    <w:abstractNumId w:val="28"/>
  </w:num>
  <w:num w:numId="2" w16cid:durableId="1712849784">
    <w:abstractNumId w:val="26"/>
  </w:num>
  <w:num w:numId="3" w16cid:durableId="1221751213">
    <w:abstractNumId w:val="43"/>
  </w:num>
  <w:num w:numId="4" w16cid:durableId="439884671">
    <w:abstractNumId w:val="9"/>
  </w:num>
  <w:num w:numId="5" w16cid:durableId="860120591">
    <w:abstractNumId w:val="7"/>
  </w:num>
  <w:num w:numId="6" w16cid:durableId="1275475599">
    <w:abstractNumId w:val="6"/>
  </w:num>
  <w:num w:numId="7" w16cid:durableId="855657285">
    <w:abstractNumId w:val="5"/>
  </w:num>
  <w:num w:numId="8" w16cid:durableId="1011447180">
    <w:abstractNumId w:val="4"/>
  </w:num>
  <w:num w:numId="9" w16cid:durableId="1355420573">
    <w:abstractNumId w:val="8"/>
  </w:num>
  <w:num w:numId="10" w16cid:durableId="887495068">
    <w:abstractNumId w:val="3"/>
  </w:num>
  <w:num w:numId="11" w16cid:durableId="77793365">
    <w:abstractNumId w:val="2"/>
  </w:num>
  <w:num w:numId="12" w16cid:durableId="219942679">
    <w:abstractNumId w:val="1"/>
  </w:num>
  <w:num w:numId="13" w16cid:durableId="111288145">
    <w:abstractNumId w:val="0"/>
  </w:num>
  <w:num w:numId="14" w16cid:durableId="1619331993">
    <w:abstractNumId w:val="48"/>
  </w:num>
  <w:num w:numId="15" w16cid:durableId="1865287953">
    <w:abstractNumId w:val="35"/>
  </w:num>
  <w:num w:numId="16" w16cid:durableId="1829712985">
    <w:abstractNumId w:val="49"/>
  </w:num>
  <w:num w:numId="17" w16cid:durableId="1615091310">
    <w:abstractNumId w:val="17"/>
  </w:num>
  <w:num w:numId="18" w16cid:durableId="809058995">
    <w:abstractNumId w:val="38"/>
  </w:num>
  <w:num w:numId="19" w16cid:durableId="761684174">
    <w:abstractNumId w:val="44"/>
  </w:num>
  <w:num w:numId="20" w16cid:durableId="2063286189">
    <w:abstractNumId w:val="20"/>
  </w:num>
  <w:num w:numId="21" w16cid:durableId="487982694">
    <w:abstractNumId w:val="42"/>
  </w:num>
  <w:num w:numId="22" w16cid:durableId="315037566">
    <w:abstractNumId w:val="31"/>
  </w:num>
  <w:num w:numId="23" w16cid:durableId="2146311360">
    <w:abstractNumId w:val="34"/>
  </w:num>
  <w:num w:numId="24" w16cid:durableId="424574108">
    <w:abstractNumId w:val="36"/>
  </w:num>
  <w:num w:numId="25" w16cid:durableId="645202670">
    <w:abstractNumId w:val="33"/>
  </w:num>
  <w:num w:numId="26" w16cid:durableId="722753871">
    <w:abstractNumId w:val="14"/>
  </w:num>
  <w:num w:numId="27" w16cid:durableId="2012876063">
    <w:abstractNumId w:val="47"/>
  </w:num>
  <w:num w:numId="28" w16cid:durableId="726883719">
    <w:abstractNumId w:val="29"/>
  </w:num>
  <w:num w:numId="29" w16cid:durableId="1257908697">
    <w:abstractNumId w:val="46"/>
  </w:num>
  <w:num w:numId="30" w16cid:durableId="1181552884">
    <w:abstractNumId w:val="40"/>
  </w:num>
  <w:num w:numId="31" w16cid:durableId="1707019010">
    <w:abstractNumId w:val="21"/>
  </w:num>
  <w:num w:numId="32" w16cid:durableId="517888996">
    <w:abstractNumId w:val="45"/>
  </w:num>
  <w:num w:numId="33" w16cid:durableId="1314484910">
    <w:abstractNumId w:val="22"/>
  </w:num>
  <w:num w:numId="34" w16cid:durableId="847871159">
    <w:abstractNumId w:val="32"/>
  </w:num>
  <w:num w:numId="35" w16cid:durableId="930358474">
    <w:abstractNumId w:val="18"/>
  </w:num>
  <w:num w:numId="36" w16cid:durableId="814880578">
    <w:abstractNumId w:val="19"/>
  </w:num>
  <w:num w:numId="37" w16cid:durableId="176509284">
    <w:abstractNumId w:val="37"/>
  </w:num>
  <w:num w:numId="38" w16cid:durableId="2108961675">
    <w:abstractNumId w:val="39"/>
  </w:num>
  <w:num w:numId="39" w16cid:durableId="1714884548">
    <w:abstractNumId w:val="41"/>
  </w:num>
  <w:num w:numId="40" w16cid:durableId="457114871">
    <w:abstractNumId w:val="16"/>
  </w:num>
  <w:num w:numId="41" w16cid:durableId="181289944">
    <w:abstractNumId w:val="15"/>
  </w:num>
  <w:num w:numId="42" w16cid:durableId="851652758">
    <w:abstractNumId w:val="24"/>
  </w:num>
  <w:num w:numId="43" w16cid:durableId="1311178992">
    <w:abstractNumId w:val="27"/>
  </w:num>
  <w:num w:numId="44" w16cid:durableId="1937249858">
    <w:abstractNumId w:val="30"/>
  </w:num>
  <w:num w:numId="45" w16cid:durableId="1623925291">
    <w:abstractNumId w:val="25"/>
  </w:num>
  <w:num w:numId="46" w16cid:durableId="1428504199">
    <w:abstractNumId w:val="12"/>
  </w:num>
  <w:num w:numId="47" w16cid:durableId="13662981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510944911">
    <w:abstractNumId w:val="11"/>
  </w:num>
  <w:num w:numId="49" w16cid:durableId="1866795856">
    <w:abstractNumId w:val="23"/>
  </w:num>
  <w:num w:numId="50" w16cid:durableId="13639013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0C59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32B06"/>
    <w:rsid w:val="00136515"/>
    <w:rsid w:val="00156EB9"/>
    <w:rsid w:val="001637B6"/>
    <w:rsid w:val="001C1BB2"/>
    <w:rsid w:val="001D2378"/>
    <w:rsid w:val="001E7D64"/>
    <w:rsid w:val="001F7408"/>
    <w:rsid w:val="00221C1A"/>
    <w:rsid w:val="00263D8E"/>
    <w:rsid w:val="00267904"/>
    <w:rsid w:val="00272DDC"/>
    <w:rsid w:val="00290966"/>
    <w:rsid w:val="00290B40"/>
    <w:rsid w:val="0029657A"/>
    <w:rsid w:val="002A0E97"/>
    <w:rsid w:val="002A7C5E"/>
    <w:rsid w:val="002D7ED5"/>
    <w:rsid w:val="002E25CF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46CD9"/>
    <w:rsid w:val="00651CFC"/>
    <w:rsid w:val="00657A13"/>
    <w:rsid w:val="0069127E"/>
    <w:rsid w:val="006C12D7"/>
    <w:rsid w:val="006C221B"/>
    <w:rsid w:val="006C312A"/>
    <w:rsid w:val="006E198A"/>
    <w:rsid w:val="006E69DA"/>
    <w:rsid w:val="006E6B55"/>
    <w:rsid w:val="00733FE2"/>
    <w:rsid w:val="00740074"/>
    <w:rsid w:val="00745367"/>
    <w:rsid w:val="00754238"/>
    <w:rsid w:val="00755C94"/>
    <w:rsid w:val="00780C6E"/>
    <w:rsid w:val="00795FCA"/>
    <w:rsid w:val="007A68B4"/>
    <w:rsid w:val="007D2A18"/>
    <w:rsid w:val="007D7C3D"/>
    <w:rsid w:val="007E755A"/>
    <w:rsid w:val="007F327C"/>
    <w:rsid w:val="007F5540"/>
    <w:rsid w:val="007F571F"/>
    <w:rsid w:val="007F6F58"/>
    <w:rsid w:val="00806989"/>
    <w:rsid w:val="00810278"/>
    <w:rsid w:val="0081337E"/>
    <w:rsid w:val="0082144A"/>
    <w:rsid w:val="00844205"/>
    <w:rsid w:val="00844290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2B31"/>
    <w:rsid w:val="008A31F5"/>
    <w:rsid w:val="008B20B2"/>
    <w:rsid w:val="008B2B93"/>
    <w:rsid w:val="008E3E02"/>
    <w:rsid w:val="008E4AF8"/>
    <w:rsid w:val="008E79B1"/>
    <w:rsid w:val="008F2E68"/>
    <w:rsid w:val="008F3AAC"/>
    <w:rsid w:val="009259D2"/>
    <w:rsid w:val="00941692"/>
    <w:rsid w:val="00947849"/>
    <w:rsid w:val="009663E6"/>
    <w:rsid w:val="009775AB"/>
    <w:rsid w:val="0098061D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84450"/>
    <w:rsid w:val="00A86148"/>
    <w:rsid w:val="00AB7BA8"/>
    <w:rsid w:val="00AC2784"/>
    <w:rsid w:val="00AC4CC5"/>
    <w:rsid w:val="00AD339A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A3C76"/>
    <w:rsid w:val="00BB5E28"/>
    <w:rsid w:val="00BB64C5"/>
    <w:rsid w:val="00BB799C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263D4"/>
    <w:rsid w:val="00D47651"/>
    <w:rsid w:val="00D548CC"/>
    <w:rsid w:val="00D62027"/>
    <w:rsid w:val="00D71E52"/>
    <w:rsid w:val="00D81515"/>
    <w:rsid w:val="00D82CA2"/>
    <w:rsid w:val="00D833C6"/>
    <w:rsid w:val="00D85748"/>
    <w:rsid w:val="00DC5902"/>
    <w:rsid w:val="00DE2174"/>
    <w:rsid w:val="00E03C1F"/>
    <w:rsid w:val="00E0413C"/>
    <w:rsid w:val="00E070EC"/>
    <w:rsid w:val="00E327C8"/>
    <w:rsid w:val="00E46979"/>
    <w:rsid w:val="00E659E8"/>
    <w:rsid w:val="00E6784F"/>
    <w:rsid w:val="00EA3C60"/>
    <w:rsid w:val="00EA5216"/>
    <w:rsid w:val="00EB1261"/>
    <w:rsid w:val="00EB2D1D"/>
    <w:rsid w:val="00EB309E"/>
    <w:rsid w:val="00EB502E"/>
    <w:rsid w:val="00EC7E8B"/>
    <w:rsid w:val="00ED7652"/>
    <w:rsid w:val="00EE73D4"/>
    <w:rsid w:val="00EF3CD6"/>
    <w:rsid w:val="00EF5976"/>
    <w:rsid w:val="00F20593"/>
    <w:rsid w:val="00F36394"/>
    <w:rsid w:val="00F43764"/>
    <w:rsid w:val="00F44EBF"/>
    <w:rsid w:val="00F65DDB"/>
    <w:rsid w:val="00F8124B"/>
    <w:rsid w:val="00F81438"/>
    <w:rsid w:val="00F8235B"/>
    <w:rsid w:val="00F86838"/>
    <w:rsid w:val="00FA5148"/>
    <w:rsid w:val="00FB2540"/>
    <w:rsid w:val="00FB5089"/>
    <w:rsid w:val="00FB5D7D"/>
    <w:rsid w:val="00FD11B8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8DE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  <w:style w:type="character" w:styleId="PlaceholderText">
    <w:name w:val="Placeholder Text"/>
    <w:basedOn w:val="DefaultParagraphFont"/>
    <w:uiPriority w:val="99"/>
    <w:semiHidden/>
    <w:rsid w:val="00844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783E1DC5EF4E91A64D9532675813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4521A-A687-434A-8E16-D69D5C977F20}"/>
      </w:docPartPr>
      <w:docPartBody>
        <w:p w:rsidR="002B7367" w:rsidRDefault="002B7367" w:rsidP="002B7367">
          <w:pPr>
            <w:pStyle w:val="7A783E1DC5EF4E91A64D95326758136D2"/>
          </w:pPr>
          <w:r w:rsidRPr="009C1A51">
            <w:rPr>
              <w:rStyle w:val="PlaceholderText"/>
            </w:rPr>
            <w:t>Click or tap to enter a date.</w:t>
          </w:r>
        </w:p>
      </w:docPartBody>
    </w:docPart>
    <w:docPart>
      <w:docPartPr>
        <w:name w:val="20512C6D8E244FAEA026F398E192E5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AD070-8E59-4938-91A3-89AC3E579FA4}"/>
      </w:docPartPr>
      <w:docPartBody>
        <w:p w:rsidR="002B7367" w:rsidRDefault="002B7367" w:rsidP="002B7367">
          <w:pPr>
            <w:pStyle w:val="20512C6D8E244FAEA026F398E192E50E2"/>
          </w:pPr>
          <w:r>
            <w:rPr>
              <w:b/>
              <w:bCs/>
            </w:rPr>
            <w:t>Assignment Title</w:t>
          </w:r>
        </w:p>
      </w:docPartBody>
    </w:docPart>
    <w:docPart>
      <w:docPartPr>
        <w:name w:val="C961E26CAF524E0F8BA526469C7F0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70D80-042E-4E4F-B62D-8B8A33A5F1D7}"/>
      </w:docPartPr>
      <w:docPartBody>
        <w:p w:rsidR="005F6E90" w:rsidRDefault="002B7367" w:rsidP="002B7367">
          <w:pPr>
            <w:pStyle w:val="C961E26CAF524E0F8BA526469C7F095A"/>
          </w:pPr>
          <w:r w:rsidRPr="00562C3C">
            <w:rPr>
              <w:rStyle w:val="PlaceholderText"/>
            </w:rPr>
            <w:t>Choose an item.</w:t>
          </w:r>
        </w:p>
      </w:docPartBody>
    </w:docPart>
    <w:docPart>
      <w:docPartPr>
        <w:name w:val="2F102893EB8243CDB7E70C0538F31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62698-41F0-4060-8F2E-81529F9CA570}"/>
      </w:docPartPr>
      <w:docPartBody>
        <w:p w:rsidR="005F6E90" w:rsidRDefault="002B7367" w:rsidP="002B7367">
          <w:pPr>
            <w:pStyle w:val="2F102893EB8243CDB7E70C0538F31506"/>
          </w:pPr>
          <w:r w:rsidRPr="00562C3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EB0"/>
    <w:rsid w:val="002B7367"/>
    <w:rsid w:val="005F6E90"/>
    <w:rsid w:val="00986AB2"/>
    <w:rsid w:val="00A0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7367"/>
    <w:rPr>
      <w:color w:val="808080"/>
    </w:rPr>
  </w:style>
  <w:style w:type="paragraph" w:customStyle="1" w:styleId="C961E26CAF524E0F8BA526469C7F095A">
    <w:name w:val="C961E26CAF524E0F8BA526469C7F095A"/>
    <w:rsid w:val="002B7367"/>
  </w:style>
  <w:style w:type="paragraph" w:customStyle="1" w:styleId="2F102893EB8243CDB7E70C0538F31506">
    <w:name w:val="2F102893EB8243CDB7E70C0538F31506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A783E1DC5EF4E91A64D95326758136D2">
    <w:name w:val="7A783E1DC5EF4E91A64D95326758136D2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0512C6D8E244FAEA026F398E192E50E2">
    <w:name w:val="20512C6D8E244FAEA026F398E192E50E2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74b3f240-f771-4248-81b8-51777f3af0dc" xsi:nil="true"/>
    <lcf76f155ced4ddcb4097134ff3c332f xmlns="74b3f240-f771-4248-81b8-51777f3af0dc">
      <Terms xmlns="http://schemas.microsoft.com/office/infopath/2007/PartnerControls"/>
    </lcf76f155ced4ddcb4097134ff3c332f>
    <TaxCatchAll xmlns="1c8ec5c9-8725-4672-9510-69bec0c65b1a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553A0DD8667043B8AC4CFB45DF6655" ma:contentTypeVersion="17" ma:contentTypeDescription="Create a new document." ma:contentTypeScope="" ma:versionID="63431241650ce826a4880a2dd167d98d">
  <xsd:schema xmlns:xsd="http://www.w3.org/2001/XMLSchema" xmlns:xs="http://www.w3.org/2001/XMLSchema" xmlns:p="http://schemas.microsoft.com/office/2006/metadata/properties" xmlns:ns2="74b3f240-f771-4248-81b8-51777f3af0dc" xmlns:ns3="1c8ec5c9-8725-4672-9510-69bec0c65b1a" targetNamespace="http://schemas.microsoft.com/office/2006/metadata/properties" ma:root="true" ma:fieldsID="58c45bebb38b76a32dbc700b878c3d96" ns2:_="" ns3:_="">
    <xsd:import namespace="74b3f240-f771-4248-81b8-51777f3af0dc"/>
    <xsd:import namespace="1c8ec5c9-8725-4672-9510-69bec0c65b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b3f240-f771-4248-81b8-51777f3af0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abce5ee-ca9a-4d2a-a8e0-de52926351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ec5c9-8725-4672-9510-69bec0c65b1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b203a56-dd74-43bd-94a4-a2bc14e4849a}" ma:internalName="TaxCatchAll" ma:showField="CatchAllData" ma:web="1c8ec5c9-8725-4672-9510-69bec0c65b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23941D-4249-49A9-BA32-D1B89197B7A9}">
  <ds:schemaRefs>
    <ds:schemaRef ds:uri="http://schemas.microsoft.com/office/2006/metadata/properties"/>
    <ds:schemaRef ds:uri="http://schemas.microsoft.com/office/infopath/2007/PartnerControls"/>
    <ds:schemaRef ds:uri="74b3f240-f771-4248-81b8-51777f3af0dc"/>
    <ds:schemaRef ds:uri="1c8ec5c9-8725-4672-9510-69bec0c65b1a"/>
  </ds:schemaRefs>
</ds:datastoreItem>
</file>

<file path=customXml/itemProps2.xml><?xml version="1.0" encoding="utf-8"?>
<ds:datastoreItem xmlns:ds="http://schemas.openxmlformats.org/officeDocument/2006/customXml" ds:itemID="{90610476-6F25-4446-8BD4-6E3E7D93DA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EA9E76-9BC4-4684-8197-89060C6352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b3f240-f771-4248-81b8-51777f3af0dc"/>
    <ds:schemaRef ds:uri="1c8ec5c9-8725-4672-9510-69bec0c65b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BEE932-F892-4AD9-9B08-2F642EAF1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342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2023-03-21T20:20:00Z</dcterms:created>
  <dcterms:modified xsi:type="dcterms:W3CDTF">2023-03-21T20:20:00Z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0x0101009F553A0DD8667043B8AC4CFB45DF6655</vt:lpwstr>
  </property>
</Properties>
</file>